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7E9" w:rsidRPr="00240586" w:rsidRDefault="00AB02A7" w:rsidP="00D70D02"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6E9E55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784" w:rsidRDefault="007F3784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" o:spid="_x0000_s1026" alt="설명: 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:rsidR="007F3784" w:rsidRDefault="007F3784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2E81C4ED" wp14:editId="0275C4D6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F3784" w:rsidRPr="00E65343" w:rsidRDefault="00D51DF8" w:rsidP="00E65343">
                                  <w:pPr>
                                    <w:pStyle w:val="affffd"/>
                                    <w:rPr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</w:rPr>
                                    <w:t>임베디드시스템 및 IOT로의 활용</w:t>
                                  </w:r>
                                </w:p>
                                <w:p w:rsidR="007F3784" w:rsidRDefault="007F3784" w:rsidP="00C9360B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2</w:t>
                                  </w:r>
                                  <w:r w:rsidR="0099307A"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020.0</w:t>
                                  </w:r>
                                  <w:r w:rsidR="001C7555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5.</w:t>
                                  </w:r>
                                  <w:r w:rsidR="00FB6485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18</w:t>
                                  </w:r>
                                </w:p>
                                <w:p w:rsidR="007F3784" w:rsidRPr="00E65343" w:rsidRDefault="00FB6485" w:rsidP="00C9360B">
                                  <w:pPr>
                                    <w:pStyle w:val="a7"/>
                                    <w:spacing w:after="0" w:line="204" w:lineRule="auto"/>
                                    <w:rPr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10</w:t>
                                  </w:r>
                                  <w:r w:rsidR="00DB2C7E">
                                    <w:rPr>
                                      <w:rFonts w:hint="eastAsia"/>
                                      <w:color w:val="0F0D29" w:themeColor="text1"/>
                                      <w:sz w:val="48"/>
                                      <w:szCs w:val="40"/>
                                    </w:rPr>
                                    <w:t>주차 과제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:rsidR="007F3784" w:rsidRPr="00E65343" w:rsidRDefault="00D51DF8" w:rsidP="00E65343">
                            <w:pPr>
                              <w:pStyle w:val="affffd"/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t>임베디드시스템 및 IOT로의 활용</w:t>
                            </w:r>
                          </w:p>
                          <w:p w:rsidR="007F3784" w:rsidRDefault="007F3784" w:rsidP="00C9360B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2</w:t>
                            </w:r>
                            <w:r w:rsidR="0099307A"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  <w:t>020.0</w:t>
                            </w:r>
                            <w:r w:rsidR="001C7555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5.</w:t>
                            </w:r>
                            <w:r w:rsidR="00FB6485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18</w:t>
                            </w:r>
                          </w:p>
                          <w:p w:rsidR="007F3784" w:rsidRPr="00E65343" w:rsidRDefault="00FB6485" w:rsidP="00C9360B">
                            <w:pPr>
                              <w:pStyle w:val="a7"/>
                              <w:spacing w:after="0" w:line="204" w:lineRule="auto"/>
                              <w:rPr>
                                <w:color w:val="0F0D29" w:themeColor="text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10</w:t>
                            </w:r>
                            <w:r w:rsidR="00DB2C7E">
                              <w:rPr>
                                <w:rFonts w:hint="eastAsia"/>
                                <w:color w:val="0F0D29" w:themeColor="text1"/>
                                <w:sz w:val="48"/>
                                <w:szCs w:val="40"/>
                              </w:rPr>
                              <w:t>주차 과제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240586" w:rsidRDefault="00D077E9" w:rsidP="00AB02A7">
            <w:r w:rsidRPr="00240586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7C47603A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DC5488DEACA549259FA94FF71AC77CE6"/>
              </w:placeholder>
            </w:sdtPr>
            <w:sdtEndPr/>
            <w:sdtContent>
              <w:p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FB6485">
                  <w:rPr>
                    <w:rStyle w:val="Char1"/>
                    <w:b w:val="0"/>
                    <w:noProof/>
                    <w:lang w:val="ko-KR" w:bidi="ko-KR"/>
                  </w:rPr>
                  <w:t>5월 18일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  <w:pict>
                    <v:line w14:anchorId="243CA08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Pr="00240586" w:rsidRDefault="009448CD" w:rsidP="00AB02A7">
            <w:sdt>
              <w:sdtPr>
                <w:rPr>
                  <w:rFonts w:hint="eastAsia"/>
                </w:rPr>
                <w:id w:val="-1740469667"/>
                <w:placeholder>
                  <w:docPart w:val="D65760E95C164A3ABC7EE199BD824DFF"/>
                </w:placeholder>
              </w:sdtPr>
              <w:sdtEndPr/>
              <w:sdtContent>
                <w:r w:rsidR="00E65343">
                  <w:rPr>
                    <w:rFonts w:hint="eastAsia"/>
                  </w:rPr>
                  <w:t>모바일 시스템 공학과</w:t>
                </w:r>
              </w:sdtContent>
            </w:sdt>
          </w:p>
          <w:p w:rsidR="00D077E9" w:rsidRPr="00240586" w:rsidRDefault="00D077E9" w:rsidP="00AB02A7">
            <w:r w:rsidRPr="00240586">
              <w:rPr>
                <w:rFonts w:hint="eastAsia"/>
                <w:lang w:val="ko-KR" w:bidi="ko-KR"/>
              </w:rPr>
              <w:t xml:space="preserve">작성자: </w:t>
            </w:r>
            <w:sdt>
              <w:sdtPr>
                <w:rPr>
                  <w:rFonts w:hint="eastAsia"/>
                </w:rPr>
                <w:alias w:val="이름"/>
                <w:tag w:val="이름"/>
                <w:id w:val="-180584491"/>
                <w:placeholder>
                  <w:docPart w:val="BA492711756B466481C25EC3293AE9FC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 w:multiLine="1"/>
              </w:sdtPr>
              <w:sdtEndPr/>
              <w:sdtContent>
                <w:r w:rsidR="00E65343">
                  <w:rPr>
                    <w:rFonts w:hint="eastAsia"/>
                  </w:rPr>
                  <w:t>32141318 김한주</w:t>
                </w:r>
              </w:sdtContent>
            </w:sdt>
          </w:p>
          <w:p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085651" w:rsidRPr="00703874" w:rsidRDefault="00AB02A7" w:rsidP="00085651">
      <w:pPr>
        <w:spacing w:after="200"/>
        <w:rPr>
          <w:color w:val="0F0D29" w:themeColor="text1"/>
          <w:lang w:val="ko-KR" w:bidi="ko-KR"/>
        </w:rPr>
      </w:pPr>
      <w:r w:rsidRPr="0024058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0FC35B" wp14:editId="76C6243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3784" w:rsidRDefault="007F3784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8" alt="설명: 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:rsidR="007F3784" w:rsidRDefault="007F3784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:rsidR="009C48B1" w:rsidRDefault="00FB6485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1850E5">
        <w:lastRenderedPageBreak/>
        <w:drawing>
          <wp:inline distT="0" distB="0" distL="0" distR="0" wp14:anchorId="0FFA0320" wp14:editId="05568FE3">
            <wp:extent cx="5731510" cy="3612198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5" w:rsidRDefault="00FB6485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FB6485" w:rsidRDefault="00FB6485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오늘차 주제는 DHT22 센서를 ESP8266</w:t>
      </w:r>
      <w:r>
        <w:rPr>
          <w:color w:val="0F0D29" w:themeColor="text1"/>
          <w:lang w:bidi="ko-KR"/>
        </w:rPr>
        <w:t>과</w:t>
      </w:r>
      <w:r>
        <w:rPr>
          <w:rFonts w:hint="eastAsia"/>
          <w:color w:val="0F0D29" w:themeColor="text1"/>
          <w:lang w:bidi="ko-KR"/>
        </w:rPr>
        <w:t xml:space="preserve"> 연결시켜 온도와 습도를 1초마다 읽어와 serial monitor에 띄우는 문제입니다.</w:t>
      </w:r>
    </w:p>
    <w:p w:rsidR="00FB6485" w:rsidRDefault="00FB6485" w:rsidP="001C7555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Find information about DHT22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먼저 DHT22에 대해 알아보자면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  <w:r w:rsidRPr="00FB6485">
        <w:rPr>
          <w:color w:val="0F0D29" w:themeColor="text1"/>
          <w:lang w:bidi="ko-KR"/>
        </w:rPr>
        <w:drawing>
          <wp:inline distT="0" distB="0" distL="0" distR="0" wp14:anchorId="3EF0097D" wp14:editId="19A8D335">
            <wp:extent cx="2857748" cy="350550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lastRenderedPageBreak/>
        <w:t>온도 , 습도를 측정할 수 있는 센서로서 정전식 습도 센서와 thermistor를 사용하여 대기온도를 측정하고 , 측정값을 디지털 센서 신호로 출력 할 수 있은 센서입니다.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 xml:space="preserve">정전식 습도 센서이기에 습도에 따라 저항값이 변하며 thermistor는 온도에 따라 저항값이 변하는 소자입니다. 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Find how to make circuit to use DHT22 with ESP8266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760"/>
        <w:rPr>
          <w:rFonts w:hint="eastAsia"/>
          <w:color w:val="0F0D29" w:themeColor="text1"/>
          <w:lang w:bidi="ko-KR"/>
        </w:rPr>
      </w:pPr>
    </w:p>
    <w:p w:rsidR="00FB6485" w:rsidRPr="00FB6485" w:rsidRDefault="00FB6485" w:rsidP="00FB6485">
      <w:pPr>
        <w:pStyle w:val="0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hyperlink r:id="rId12" w:history="1">
        <w:r>
          <w:rPr>
            <w:rStyle w:val="affffa"/>
          </w:rPr>
          <w:t>https://randomnerdtutorials.com/esp8266-dht11dht22-temperature-and-humidity-web-server-with-arduino-ide/</w:t>
        </w:r>
      </w:hyperlink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</w:rPr>
      </w:pPr>
      <w:r>
        <w:rPr>
          <w:rFonts w:hint="eastAsia"/>
        </w:rPr>
        <w:t>저번 주차에 사용했던 튜토리얼 사이트에서 연결하는 방법과 동일한 방법을 사용하였습니다.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</w:rPr>
      </w:pP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 w:rsidRPr="00FB6485">
        <w:rPr>
          <w:color w:val="0F0D29" w:themeColor="text1"/>
          <w:lang w:bidi="ko-KR"/>
        </w:rPr>
        <w:drawing>
          <wp:inline distT="0" distB="0" distL="0" distR="0" wp14:anchorId="30F884D3" wp14:editId="159706BC">
            <wp:extent cx="5943600" cy="4925060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35pt;height:668.65pt">
            <v:imagedata r:id="rId14" o:title="10주차 사진1"/>
          </v:shape>
        </w:pic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FB6485">
        <w:rPr>
          <w:color w:val="0F0D29" w:themeColor="text1"/>
          <w:lang w:bidi="ko-KR"/>
        </w:rPr>
        <w:lastRenderedPageBreak/>
        <w:t>Install library for DHT22 on Arduino IDE</w:t>
      </w:r>
    </w:p>
    <w:p w:rsidR="00FB6485" w:rsidRDefault="00FB6485" w:rsidP="00FB6485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</w:p>
    <w:p w:rsidR="00FB6485" w:rsidRDefault="00FB6485" w:rsidP="00FB6485">
      <w:pPr>
        <w:pStyle w:val="0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 xml:space="preserve">튜토리얼 사이트에 나온대로 libraries에 </w:t>
      </w:r>
    </w:p>
    <w:p w:rsidR="004624D3" w:rsidRDefault="004624D3" w:rsidP="004624D3">
      <w:pPr>
        <w:pStyle w:val="0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drawing>
          <wp:inline distT="0" distB="0" distL="0" distR="0" wp14:anchorId="02802374" wp14:editId="172FF745">
            <wp:extent cx="3825572" cy="480102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설치를 해주고 이름을 바꾸어 주었습니다.</w:t>
      </w:r>
    </w:p>
    <w:p w:rsidR="004624D3" w:rsidRPr="004624D3" w:rsidRDefault="004624D3" w:rsidP="004624D3">
      <w:pPr>
        <w:pStyle w:val="0"/>
        <w:shd w:val="clear" w:color="auto" w:fill="FFFFFF"/>
        <w:ind w:firstLineChars="200" w:firstLine="480"/>
        <w:rPr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t>4. Make a sketch to use DHT22.</w:t>
      </w:r>
    </w:p>
    <w:p w:rsidR="004624D3" w:rsidRPr="004624D3" w:rsidRDefault="004624D3" w:rsidP="004624D3">
      <w:pPr>
        <w:pStyle w:val="0"/>
        <w:shd w:val="clear" w:color="auto" w:fill="FFFFFF"/>
        <w:ind w:left="1120"/>
        <w:rPr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t>a. Read Temperature &amp; Humidity every 1 second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t>b. Print data on serial monitor program</w:t>
      </w:r>
      <w:r>
        <w:rPr>
          <w:rFonts w:hint="eastAsia"/>
          <w:color w:val="0F0D29" w:themeColor="text1"/>
          <w:lang w:bidi="ko-KR"/>
        </w:rPr>
        <w:t xml:space="preserve"> 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DHT22 센서와 NodeMCU를 빵판에 연결해주고 나서 튜토리얼 사이트에 올라온 예제를 이용하여 업로드하였습니다.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해당 코드는 1초마다 온도와 습도를 시리얼 모니터에 표시해주고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left="11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 xml:space="preserve">저번 주차에 실습했던것과 같이 와이파이 연결을 통하여 인터넷을 통해 결과를 볼 수 있습니다. 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rPr>
          <w:rFonts w:hint="eastAsia"/>
          <w:color w:val="0F0D29" w:themeColor="text1"/>
          <w:lang w:bidi="ko-KR"/>
        </w:rPr>
      </w:pPr>
    </w:p>
    <w:p w:rsidR="004624D3" w:rsidRPr="004624D3" w:rsidRDefault="004624D3" w:rsidP="004624D3">
      <w:pPr>
        <w:pStyle w:val="0"/>
        <w:shd w:val="clear" w:color="auto" w:fill="FFFFFF"/>
        <w:ind w:firstLineChars="200" w:firstLine="480"/>
        <w:rPr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t>5. Make report includes,</w:t>
      </w:r>
    </w:p>
    <w:p w:rsidR="004624D3" w:rsidRDefault="004624D3" w:rsidP="004624D3">
      <w:pPr>
        <w:pStyle w:val="0"/>
        <w:shd w:val="clear" w:color="auto" w:fill="FFFFFF"/>
        <w:ind w:firstLine="720"/>
        <w:rPr>
          <w:rFonts w:hint="eastAsia"/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t>a. Circuit schematic(Fritzing or Hand drawing is OK)</w:t>
      </w:r>
    </w:p>
    <w:p w:rsidR="00B93F56" w:rsidRPr="004624D3" w:rsidRDefault="00B93F56" w:rsidP="004624D3">
      <w:pPr>
        <w:pStyle w:val="0"/>
        <w:shd w:val="clear" w:color="auto" w:fill="FFFFFF"/>
        <w:ind w:firstLine="720"/>
        <w:rPr>
          <w:color w:val="0F0D29" w:themeColor="text1"/>
          <w:lang w:bidi="ko-KR"/>
        </w:rPr>
      </w:pPr>
      <w:r w:rsidRPr="00B93F56">
        <w:rPr>
          <w:color w:val="0F0D29" w:themeColor="text1"/>
          <w:lang w:bidi="ko-KR"/>
        </w:rPr>
        <w:drawing>
          <wp:inline distT="0" distB="0" distL="0" distR="0" wp14:anchorId="4762E493" wp14:editId="663EB459">
            <wp:extent cx="5943600" cy="33432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D3" w:rsidRDefault="004624D3" w:rsidP="004624D3">
      <w:pPr>
        <w:pStyle w:val="0"/>
        <w:shd w:val="clear" w:color="auto" w:fill="FFFFFF"/>
        <w:ind w:left="720"/>
        <w:rPr>
          <w:rFonts w:hint="eastAsia"/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lastRenderedPageBreak/>
        <w:t>b. Describe how you complete this session(Steps to use DHT22)</w:t>
      </w:r>
    </w:p>
    <w:p w:rsidR="00B93F56" w:rsidRPr="004624D3" w:rsidRDefault="00B93F56" w:rsidP="004624D3">
      <w:pPr>
        <w:pStyle w:val="0"/>
        <w:shd w:val="clear" w:color="auto" w:fill="FFFFFF"/>
        <w:ind w:left="720"/>
        <w:rPr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먼저 구글에 dht22 센서에 대해서 검색하여 알아본 후 지난주에 사용했던 튜토리얼 사이트를 통해서 실습을 진행하였습니다.</w:t>
      </w:r>
      <w:bookmarkStart w:id="0" w:name="_GoBack"/>
      <w:bookmarkEnd w:id="0"/>
    </w:p>
    <w:p w:rsidR="004624D3" w:rsidRDefault="00B93F56" w:rsidP="004624D3">
      <w:pPr>
        <w:pStyle w:val="0"/>
        <w:shd w:val="clear" w:color="auto" w:fill="FFFFFF"/>
        <w:spacing w:before="0" w:beforeAutospacing="0" w:after="0" w:afterAutospacing="0"/>
        <w:ind w:firstLine="7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c</w:t>
      </w:r>
      <w:r w:rsidR="004624D3" w:rsidRPr="004624D3">
        <w:rPr>
          <w:color w:val="0F0D29" w:themeColor="text1"/>
          <w:lang w:bidi="ko-KR"/>
        </w:rPr>
        <w:t>. Serial monitor screen shot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firstLine="7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매 1초마다 온도와 습도를 함께 출력하는 결과입니다.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firstLine="720"/>
        <w:rPr>
          <w:rFonts w:hint="eastAsia"/>
          <w:color w:val="0F0D29" w:themeColor="text1"/>
          <w:lang w:bidi="ko-KR"/>
        </w:rPr>
      </w:pPr>
      <w:r>
        <w:rPr>
          <w:rFonts w:hint="eastAsia"/>
          <w:color w:val="0F0D29" w:themeColor="text1"/>
          <w:lang w:bidi="ko-KR"/>
        </w:rPr>
        <w:t>해당 결과는 웹에서도 확인할 수 있습니다.</w:t>
      </w:r>
    </w:p>
    <w:p w:rsidR="004624D3" w:rsidRDefault="004624D3" w:rsidP="004624D3">
      <w:pPr>
        <w:pStyle w:val="0"/>
        <w:shd w:val="clear" w:color="auto" w:fill="FFFFFF"/>
        <w:spacing w:before="0" w:beforeAutospacing="0" w:after="0" w:afterAutospacing="0"/>
        <w:ind w:firstLine="720"/>
        <w:rPr>
          <w:rFonts w:hint="eastAsia"/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drawing>
          <wp:inline distT="0" distB="0" distL="0" distR="0" wp14:anchorId="7AE523CE" wp14:editId="01E217F2">
            <wp:extent cx="5943600" cy="263313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D3" w:rsidRPr="00085651" w:rsidRDefault="004624D3" w:rsidP="004624D3">
      <w:pPr>
        <w:pStyle w:val="0"/>
        <w:shd w:val="clear" w:color="auto" w:fill="FFFFFF"/>
        <w:spacing w:before="0" w:beforeAutospacing="0" w:after="0" w:afterAutospacing="0"/>
        <w:ind w:firstLine="720"/>
        <w:rPr>
          <w:color w:val="0F0D29" w:themeColor="text1"/>
          <w:lang w:bidi="ko-KR"/>
        </w:rPr>
      </w:pPr>
      <w:r w:rsidRPr="004624D3">
        <w:rPr>
          <w:color w:val="0F0D29" w:themeColor="text1"/>
          <w:lang w:bidi="ko-KR"/>
        </w:rPr>
        <w:drawing>
          <wp:inline distT="0" distB="0" distL="0" distR="0" wp14:anchorId="1DD3BCFD" wp14:editId="2B5E0457">
            <wp:extent cx="5943600" cy="1915795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4D3" w:rsidRPr="00085651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8CD" w:rsidRDefault="009448CD">
      <w:r>
        <w:separator/>
      </w:r>
    </w:p>
    <w:p w:rsidR="009448CD" w:rsidRDefault="009448CD"/>
  </w:endnote>
  <w:endnote w:type="continuationSeparator" w:id="0">
    <w:p w:rsidR="009448CD" w:rsidRDefault="009448CD">
      <w:r>
        <w:continuationSeparator/>
      </w:r>
    </w:p>
    <w:p w:rsidR="009448CD" w:rsidRDefault="009448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3784" w:rsidRPr="00240586" w:rsidRDefault="007F3784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636893">
          <w:rPr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:rsidR="007F3784" w:rsidRPr="00240586" w:rsidRDefault="007F378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8CD" w:rsidRDefault="009448CD">
      <w:r>
        <w:separator/>
      </w:r>
    </w:p>
    <w:p w:rsidR="009448CD" w:rsidRDefault="009448CD"/>
  </w:footnote>
  <w:footnote w:type="continuationSeparator" w:id="0">
    <w:p w:rsidR="009448CD" w:rsidRDefault="009448CD">
      <w:r>
        <w:continuationSeparator/>
      </w:r>
    </w:p>
    <w:p w:rsidR="009448CD" w:rsidRDefault="009448C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7F3784" w:rsidRPr="00240586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7F3784" w:rsidRPr="00240586" w:rsidRDefault="007F3784">
          <w:pPr>
            <w:pStyle w:val="a9"/>
          </w:pPr>
        </w:p>
      </w:tc>
    </w:tr>
  </w:tbl>
  <w:p w:rsidR="007F3784" w:rsidRPr="00240586" w:rsidRDefault="007F3784" w:rsidP="00D077E9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A542D"/>
    <w:multiLevelType w:val="hybridMultilevel"/>
    <w:tmpl w:val="4D9E0B02"/>
    <w:lvl w:ilvl="0" w:tplc="330489CE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11">
    <w:nsid w:val="0BA55BC9"/>
    <w:multiLevelType w:val="hybridMultilevel"/>
    <w:tmpl w:val="20A8467A"/>
    <w:lvl w:ilvl="0" w:tplc="F7761B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96A1533"/>
    <w:multiLevelType w:val="hybridMultilevel"/>
    <w:tmpl w:val="A694E77A"/>
    <w:lvl w:ilvl="0" w:tplc="D3444FAA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537739C"/>
    <w:multiLevelType w:val="hybridMultilevel"/>
    <w:tmpl w:val="B5FE873A"/>
    <w:lvl w:ilvl="0" w:tplc="431872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0E4575E"/>
    <w:multiLevelType w:val="hybridMultilevel"/>
    <w:tmpl w:val="B5FE873A"/>
    <w:lvl w:ilvl="0" w:tplc="431872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5652CDF"/>
    <w:multiLevelType w:val="hybridMultilevel"/>
    <w:tmpl w:val="8022414C"/>
    <w:lvl w:ilvl="0" w:tplc="C2FE0DDE">
      <w:start w:val="2"/>
      <w:numFmt w:val="bullet"/>
      <w:lvlText w:val="-"/>
      <w:lvlJc w:val="left"/>
      <w:pPr>
        <w:ind w:left="8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17">
    <w:nsid w:val="65BB130D"/>
    <w:multiLevelType w:val="multilevel"/>
    <w:tmpl w:val="F7E6EFB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9D84C3B"/>
    <w:multiLevelType w:val="hybridMultilevel"/>
    <w:tmpl w:val="57EA3E92"/>
    <w:lvl w:ilvl="0" w:tplc="75D6ED2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9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>
    <w:nsid w:val="7C730C9D"/>
    <w:multiLevelType w:val="multilevel"/>
    <w:tmpl w:val="0406AA4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5" w:hanging="4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5" w:hanging="4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" w:hanging="49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" w:hanging="49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" w:hanging="495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" w:hanging="495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5" w:hanging="495"/>
      </w:pPr>
      <w:rPr>
        <w:rFonts w:hint="default"/>
      </w:r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0"/>
  </w:num>
  <w:num w:numId="14">
    <w:abstractNumId w:val="14"/>
  </w:num>
  <w:num w:numId="15">
    <w:abstractNumId w:val="15"/>
  </w:num>
  <w:num w:numId="16">
    <w:abstractNumId w:val="21"/>
  </w:num>
  <w:num w:numId="17">
    <w:abstractNumId w:val="10"/>
  </w:num>
  <w:num w:numId="18">
    <w:abstractNumId w:val="17"/>
  </w:num>
  <w:num w:numId="19">
    <w:abstractNumId w:val="18"/>
  </w:num>
  <w:num w:numId="20">
    <w:abstractNumId w:val="16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343"/>
    <w:rsid w:val="0002482E"/>
    <w:rsid w:val="00050324"/>
    <w:rsid w:val="0005758F"/>
    <w:rsid w:val="00085651"/>
    <w:rsid w:val="00094D96"/>
    <w:rsid w:val="000A0150"/>
    <w:rsid w:val="000A2CA0"/>
    <w:rsid w:val="000E4C8C"/>
    <w:rsid w:val="000E63C9"/>
    <w:rsid w:val="00130E9D"/>
    <w:rsid w:val="00150A6D"/>
    <w:rsid w:val="00185B35"/>
    <w:rsid w:val="00196B2B"/>
    <w:rsid w:val="001C7555"/>
    <w:rsid w:val="001D1284"/>
    <w:rsid w:val="001F2BC8"/>
    <w:rsid w:val="001F5F6B"/>
    <w:rsid w:val="002119E1"/>
    <w:rsid w:val="00221964"/>
    <w:rsid w:val="0022743E"/>
    <w:rsid w:val="00240586"/>
    <w:rsid w:val="00243EBC"/>
    <w:rsid w:val="00246A35"/>
    <w:rsid w:val="002618A7"/>
    <w:rsid w:val="00277E60"/>
    <w:rsid w:val="00284348"/>
    <w:rsid w:val="00292500"/>
    <w:rsid w:val="002A6489"/>
    <w:rsid w:val="002C5E90"/>
    <w:rsid w:val="002F51F5"/>
    <w:rsid w:val="00312137"/>
    <w:rsid w:val="00330359"/>
    <w:rsid w:val="0033762F"/>
    <w:rsid w:val="00360494"/>
    <w:rsid w:val="00366C7E"/>
    <w:rsid w:val="0037533D"/>
    <w:rsid w:val="00384EA3"/>
    <w:rsid w:val="003A2731"/>
    <w:rsid w:val="003A2D53"/>
    <w:rsid w:val="003A39A1"/>
    <w:rsid w:val="003C2191"/>
    <w:rsid w:val="003D3863"/>
    <w:rsid w:val="004110DE"/>
    <w:rsid w:val="0044085A"/>
    <w:rsid w:val="004427E9"/>
    <w:rsid w:val="00444754"/>
    <w:rsid w:val="00453128"/>
    <w:rsid w:val="004624D3"/>
    <w:rsid w:val="00496466"/>
    <w:rsid w:val="004B21A5"/>
    <w:rsid w:val="004E21C7"/>
    <w:rsid w:val="005037F0"/>
    <w:rsid w:val="00516A86"/>
    <w:rsid w:val="005275F6"/>
    <w:rsid w:val="00572102"/>
    <w:rsid w:val="005E35F5"/>
    <w:rsid w:val="005E7F8B"/>
    <w:rsid w:val="005F1BB0"/>
    <w:rsid w:val="00636893"/>
    <w:rsid w:val="00656C4D"/>
    <w:rsid w:val="006E5716"/>
    <w:rsid w:val="00703874"/>
    <w:rsid w:val="007302B3"/>
    <w:rsid w:val="00730733"/>
    <w:rsid w:val="00730E3A"/>
    <w:rsid w:val="00736AAF"/>
    <w:rsid w:val="00765B2A"/>
    <w:rsid w:val="00770B05"/>
    <w:rsid w:val="00783A34"/>
    <w:rsid w:val="007C6B52"/>
    <w:rsid w:val="007C7DF9"/>
    <w:rsid w:val="007D16C5"/>
    <w:rsid w:val="007D412A"/>
    <w:rsid w:val="007F3784"/>
    <w:rsid w:val="0080341D"/>
    <w:rsid w:val="0086043C"/>
    <w:rsid w:val="00862FE4"/>
    <w:rsid w:val="0086389A"/>
    <w:rsid w:val="0087605E"/>
    <w:rsid w:val="008B1FEE"/>
    <w:rsid w:val="008F227F"/>
    <w:rsid w:val="00903C32"/>
    <w:rsid w:val="00916B16"/>
    <w:rsid w:val="009173B9"/>
    <w:rsid w:val="0093335D"/>
    <w:rsid w:val="0093613E"/>
    <w:rsid w:val="00943026"/>
    <w:rsid w:val="009448CD"/>
    <w:rsid w:val="00966B81"/>
    <w:rsid w:val="0099307A"/>
    <w:rsid w:val="009C48B1"/>
    <w:rsid w:val="009C7720"/>
    <w:rsid w:val="00A207DB"/>
    <w:rsid w:val="00A23AFA"/>
    <w:rsid w:val="00A31B3E"/>
    <w:rsid w:val="00A532F3"/>
    <w:rsid w:val="00A747B1"/>
    <w:rsid w:val="00A8489E"/>
    <w:rsid w:val="00AB02A7"/>
    <w:rsid w:val="00AC29F3"/>
    <w:rsid w:val="00B16D4A"/>
    <w:rsid w:val="00B231E5"/>
    <w:rsid w:val="00B93F56"/>
    <w:rsid w:val="00C02B87"/>
    <w:rsid w:val="00C4086D"/>
    <w:rsid w:val="00C73F1B"/>
    <w:rsid w:val="00C9360B"/>
    <w:rsid w:val="00CA1896"/>
    <w:rsid w:val="00CB5B28"/>
    <w:rsid w:val="00CC10EC"/>
    <w:rsid w:val="00CC75A4"/>
    <w:rsid w:val="00CF5371"/>
    <w:rsid w:val="00D0323A"/>
    <w:rsid w:val="00D0559F"/>
    <w:rsid w:val="00D077E9"/>
    <w:rsid w:val="00D23D44"/>
    <w:rsid w:val="00D42CB7"/>
    <w:rsid w:val="00D51DF8"/>
    <w:rsid w:val="00D5413D"/>
    <w:rsid w:val="00D570A9"/>
    <w:rsid w:val="00D70D02"/>
    <w:rsid w:val="00D770C7"/>
    <w:rsid w:val="00D86945"/>
    <w:rsid w:val="00D90290"/>
    <w:rsid w:val="00DB0195"/>
    <w:rsid w:val="00DB2C7E"/>
    <w:rsid w:val="00DD152F"/>
    <w:rsid w:val="00DE213F"/>
    <w:rsid w:val="00DF027C"/>
    <w:rsid w:val="00E00A32"/>
    <w:rsid w:val="00E20C68"/>
    <w:rsid w:val="00E22ACD"/>
    <w:rsid w:val="00E620B0"/>
    <w:rsid w:val="00E65343"/>
    <w:rsid w:val="00E661F2"/>
    <w:rsid w:val="00E81B40"/>
    <w:rsid w:val="00EA6900"/>
    <w:rsid w:val="00EF555B"/>
    <w:rsid w:val="00F027BB"/>
    <w:rsid w:val="00F11DCF"/>
    <w:rsid w:val="00F162EA"/>
    <w:rsid w:val="00F52D27"/>
    <w:rsid w:val="00F83527"/>
    <w:rsid w:val="00FA3172"/>
    <w:rsid w:val="00FB6485"/>
    <w:rsid w:val="00FC6EDE"/>
    <w:rsid w:val="00FD1899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header" w:uiPriority="8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customStyle="1" w:styleId="PlainTable1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951C8" w:themeColor="text1" w:themeTint="80"/>
        <w:bottom w:val="single" w:sz="4" w:space="0" w:color="5951C8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customStyle="1" w:styleId="PlainTable3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b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b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9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9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customStyle="1" w:styleId="ListTable1Light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1LightAccent1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1LightAccent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1LightAccent3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1LightAccent4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1LightAccent5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1LightAccent6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2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2Accent1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2Accent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2Accent3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2Accent4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2Accent5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2Accent6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3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customStyle="1" w:styleId="ListTable3Accent1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customStyle="1" w:styleId="ListTable3Accent2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customStyle="1" w:styleId="ListTable3Accent3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customStyle="1" w:styleId="ListTable3Accent4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customStyle="1" w:styleId="ListTable3Accent5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customStyle="1" w:styleId="ListTable3Accent6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customStyle="1" w:styleId="ListTable4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4Accent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4Accent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4Accent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4Accent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4Accent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5Dark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0F0D29" w:themeColor="text1"/>
        <w:bottom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6ColorfulAccent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024F75" w:themeColor="accent1"/>
        <w:bottom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6ColorfulAccent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34ABA2" w:themeColor="accent3"/>
        <w:bottom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6ColorfulAccent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66B2CA" w:themeColor="accent4"/>
        <w:bottom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6ColorfulAccent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C1D9CB" w:themeColor="accent5"/>
        <w:bottom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6ColorfulAccent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34ABA2" w:themeColor="accent6"/>
        <w:bottom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7Colorful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7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8">
    <w:name w:val="Table Simple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imple 2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1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d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8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7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a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b">
    <w:name w:val="Table Grid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4"/>
    <w:uiPriority w:val="40"/>
    <w:rsid w:val="0024058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2Accent1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2Accent2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2Accent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2Accent4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2Accent5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2Accent6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3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3Accent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3Accent2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3Accent3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3Accent4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3Accent5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3Accent6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customStyle="1" w:styleId="GridTable4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4Accent1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4Accent2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4Accent3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4Accent4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4Accent5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4Accent6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5Dark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customStyle="1" w:styleId="GridTable5DarkAccent1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customStyle="1" w:styleId="GridTable5DarkAccent2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customStyle="1" w:styleId="GridTable5DarkAccent3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customStyle="1" w:styleId="GridTable5DarkAccent4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customStyle="1" w:styleId="GridTable5DarkAccent5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customStyle="1" w:styleId="GridTable5DarkAccent6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customStyle="1" w:styleId="GridTable6Colorful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6ColorfulAccent1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6ColorfulAccent2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6ColorfulAccent3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6ColorfulAccent4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6ColorfulAccent5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6ColorfulAccent6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7Colorful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7ColorfulAccent1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7ColorfulAccent2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7ColorfulAccent3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7ColorfulAccent4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7ColorfulAccent5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7ColorfulAccent6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c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4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5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6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7">
    <w:name w:val="Table Theme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8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9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a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b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c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  <w:style w:type="paragraph" w:customStyle="1" w:styleId="affffd">
    <w:name w:val="본문글"/>
    <w:basedOn w:val="a2"/>
    <w:link w:val="Charf7"/>
    <w:qFormat/>
    <w:rsid w:val="00E65343"/>
    <w:pPr>
      <w:widowControl w:val="0"/>
      <w:wordWrap w:val="0"/>
      <w:autoSpaceDE w:val="0"/>
      <w:autoSpaceDN w:val="0"/>
      <w:spacing w:line="264" w:lineRule="auto"/>
      <w:jc w:val="both"/>
    </w:pPr>
    <w:rPr>
      <w:rFonts w:ascii="나눔고딕" w:eastAsia="나눔고딕" w:hAnsi="나눔고딕"/>
      <w:b w:val="0"/>
      <w:color w:val="0F0D29" w:themeColor="text1"/>
      <w:spacing w:val="-6"/>
      <w:kern w:val="2"/>
      <w:sz w:val="17"/>
      <w:szCs w:val="17"/>
    </w:rPr>
  </w:style>
  <w:style w:type="character" w:customStyle="1" w:styleId="Charf7">
    <w:name w:val="본문글 Char"/>
    <w:basedOn w:val="a3"/>
    <w:link w:val="affffd"/>
    <w:rsid w:val="00E65343"/>
    <w:rPr>
      <w:rFonts w:ascii="나눔고딕" w:eastAsia="나눔고딕" w:hAnsi="나눔고딕"/>
      <w:color w:val="0F0D29" w:themeColor="text1"/>
      <w:spacing w:val="-6"/>
      <w:kern w:val="2"/>
      <w:sz w:val="17"/>
      <w:szCs w:val="17"/>
    </w:rPr>
  </w:style>
  <w:style w:type="paragraph" w:customStyle="1" w:styleId="0">
    <w:name w:val="0"/>
    <w:basedOn w:val="a2"/>
    <w:rsid w:val="00DB2C7E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4" w:unhideWhenUsed="0" w:qFormat="1"/>
    <w:lsdException w:name="heading 2" w:semiHidden="0" w:uiPriority="4" w:unhideWhenUsed="0" w:qFormat="1"/>
    <w:lsdException w:name="heading 3" w:uiPriority="5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header" w:uiPriority="8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customStyle="1" w:styleId="Mention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2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3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4">
    <w:name w:val="Table Professional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5">
    <w:name w:val="Bibliography"/>
    <w:basedOn w:val="a2"/>
    <w:next w:val="a2"/>
    <w:uiPriority w:val="37"/>
    <w:semiHidden/>
    <w:unhideWhenUsed/>
    <w:rsid w:val="00240586"/>
  </w:style>
  <w:style w:type="character" w:styleId="af6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7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7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8">
    <w:name w:val="Table Elegant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a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b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c">
    <w:name w:val="table of figures"/>
    <w:basedOn w:val="a2"/>
    <w:next w:val="a2"/>
    <w:uiPriority w:val="99"/>
    <w:semiHidden/>
    <w:unhideWhenUsed/>
    <w:rsid w:val="00240586"/>
  </w:style>
  <w:style w:type="paragraph" w:styleId="afd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d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e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0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1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2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3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3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4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5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6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7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8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9">
    <w:name w:val="annotation subject"/>
    <w:basedOn w:val="aff8"/>
    <w:next w:val="aff8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9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a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b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c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d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d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customStyle="1" w:styleId="PlainTable1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951C8" w:themeColor="text1" w:themeTint="80"/>
        <w:bottom w:val="single" w:sz="4" w:space="0" w:color="5951C8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customStyle="1" w:styleId="PlainTable3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e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0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1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1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2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3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4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b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b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9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9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5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6">
    <w:name w:val="Body Text First Indent"/>
    <w:basedOn w:val="afff4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First Indent 2"/>
    <w:basedOn w:val="afff5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7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8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9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b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Ind w:w="0" w:type="dxa"/>
      <w:tblBorders>
        <w:top w:val="single" w:sz="8" w:space="0" w:color="0F0D29" w:themeColor="text1"/>
        <w:bottom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8" w:space="0" w:color="024F75" w:themeColor="accent1"/>
        <w:bottom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8" w:space="0" w:color="3592CF" w:themeColor="accent2"/>
        <w:bottom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8" w:space="0" w:color="34ABA2" w:themeColor="accent3"/>
        <w:bottom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8" w:space="0" w:color="66B2CA" w:themeColor="accent4"/>
        <w:bottom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8" w:space="0" w:color="C1D9CB" w:themeColor="accent5"/>
        <w:bottom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8" w:space="0" w:color="34ABA2" w:themeColor="accent6"/>
        <w:bottom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c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d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customStyle="1" w:styleId="ListTable1Light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1LightAccent1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1LightAccent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1LightAccent3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1LightAccent4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1LightAccent5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1LightAccent6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2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2Accent1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2Accent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2Accent3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2Accent4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2Accent5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2Accent6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3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customStyle="1" w:styleId="ListTable3Accent1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customStyle="1" w:styleId="ListTable3Accent2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customStyle="1" w:styleId="ListTable3Accent3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customStyle="1" w:styleId="ListTable3Accent4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customStyle="1" w:styleId="ListTable3Accent5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customStyle="1" w:styleId="ListTable3Accent6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customStyle="1" w:styleId="ListTable4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4Accent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4Accent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4Accent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4Accent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4Accent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5Dark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0F0D29" w:themeColor="text1"/>
        <w:bottom w:val="single" w:sz="4" w:space="0" w:color="0F0D29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ListTable6ColorfulAccent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024F75" w:themeColor="accent1"/>
        <w:bottom w:val="single" w:sz="4" w:space="0" w:color="024F7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ListTable6ColorfulAccent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34ABA2" w:themeColor="accent3"/>
        <w:bottom w:val="single" w:sz="4" w:space="0" w:color="34ABA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ListTable6ColorfulAccent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66B2CA" w:themeColor="accent4"/>
        <w:bottom w:val="single" w:sz="4" w:space="0" w:color="66B2CA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ListTable6ColorfulAccent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C1D9CB" w:themeColor="accent5"/>
        <w:bottom w:val="single" w:sz="4" w:space="0" w:color="C1D9C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6ColorfulAccent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34ABA2" w:themeColor="accent6"/>
        <w:bottom w:val="single" w:sz="4" w:space="0" w:color="34ABA2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ListTable7Colorful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7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0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8">
    <w:name w:val="Table Simple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imple 2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1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d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8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7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1">
    <w:name w:val="index heading"/>
    <w:basedOn w:val="a2"/>
    <w:next w:val="1a"/>
    <w:uiPriority w:val="99"/>
    <w:semiHidden/>
    <w:unhideWhenUsed/>
    <w:rsid w:val="00240586"/>
    <w:rPr>
      <w:rFonts w:cstheme="majorBidi"/>
      <w:bCs/>
    </w:rPr>
  </w:style>
  <w:style w:type="paragraph" w:styleId="affff2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3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b">
    <w:name w:val="Table Grid 1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uiPriority w:val="99"/>
    <w:semiHidden/>
    <w:unhideWhenUsed/>
    <w:rsid w:val="00240586"/>
    <w:pPr>
      <w:spacing w:after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40586"/>
    <w:pPr>
      <w:spacing w:after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4"/>
    <w:uiPriority w:val="40"/>
    <w:rsid w:val="0024058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2Accent1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2Accent2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2Accent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2Accent4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2Accent5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2Accent6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3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3Accent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3Accent2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3Accent3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3Accent4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3Accent5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3Accent6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customStyle="1" w:styleId="GridTable4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4Accent1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4Accent2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4Accent3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4Accent4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4Accent5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4Accent6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5Dark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customStyle="1" w:styleId="GridTable5DarkAccent1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customStyle="1" w:styleId="GridTable5DarkAccent2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customStyle="1" w:styleId="GridTable5DarkAccent3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customStyle="1" w:styleId="GridTable5DarkAccent4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customStyle="1" w:styleId="GridTable5DarkAccent5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customStyle="1" w:styleId="GridTable5DarkAccent6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customStyle="1" w:styleId="GridTable6Colorful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customStyle="1" w:styleId="GridTable6ColorfulAccent1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customStyle="1" w:styleId="GridTable6ColorfulAccent2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GridTable6ColorfulAccent3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customStyle="1" w:styleId="GridTable6ColorfulAccent4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customStyle="1" w:styleId="GridTable6ColorfulAccent5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GridTable6ColorfulAccent6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customStyle="1" w:styleId="GridTable7Colorful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Ind w:w="0" w:type="dxa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customStyle="1" w:styleId="GridTable7ColorfulAccent1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Ind w:w="0" w:type="dxa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customStyle="1" w:styleId="GridTable7ColorfulAccent2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customStyle="1" w:styleId="GridTable7ColorfulAccent3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Ind w:w="0" w:type="dxa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customStyle="1" w:styleId="GridTable7ColorfulAccent4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Ind w:w="0" w:type="dxa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customStyle="1" w:styleId="GridTable7ColorfulAccent5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Ind w:w="0" w:type="dxa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customStyle="1" w:styleId="GridTable7ColorfulAccent6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Ind w:w="0" w:type="dxa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c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4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5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5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6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7">
    <w:name w:val="Table Theme"/>
    <w:basedOn w:val="a4"/>
    <w:uiPriority w:val="99"/>
    <w:semiHidden/>
    <w:unhideWhenUsed/>
    <w:rsid w:val="0024058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8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9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a">
    <w:name w:val="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b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c">
    <w:name w:val="caption"/>
    <w:basedOn w:val="a2"/>
    <w:next w:val="a2"/>
    <w:uiPriority w:val="99"/>
    <w:semiHidden/>
    <w:unhideWhenUsed/>
    <w:rsid w:val="00240586"/>
    <w:pPr>
      <w:spacing w:after="200" w:line="240" w:lineRule="auto"/>
    </w:pPr>
    <w:rPr>
      <w:i/>
      <w:iCs/>
      <w:sz w:val="18"/>
      <w:szCs w:val="18"/>
    </w:rPr>
  </w:style>
  <w:style w:type="paragraph" w:customStyle="1" w:styleId="affffd">
    <w:name w:val="본문글"/>
    <w:basedOn w:val="a2"/>
    <w:link w:val="Charf7"/>
    <w:qFormat/>
    <w:rsid w:val="00E65343"/>
    <w:pPr>
      <w:widowControl w:val="0"/>
      <w:wordWrap w:val="0"/>
      <w:autoSpaceDE w:val="0"/>
      <w:autoSpaceDN w:val="0"/>
      <w:spacing w:line="264" w:lineRule="auto"/>
      <w:jc w:val="both"/>
    </w:pPr>
    <w:rPr>
      <w:rFonts w:ascii="나눔고딕" w:eastAsia="나눔고딕" w:hAnsi="나눔고딕"/>
      <w:b w:val="0"/>
      <w:color w:val="0F0D29" w:themeColor="text1"/>
      <w:spacing w:val="-6"/>
      <w:kern w:val="2"/>
      <w:sz w:val="17"/>
      <w:szCs w:val="17"/>
    </w:rPr>
  </w:style>
  <w:style w:type="character" w:customStyle="1" w:styleId="Charf7">
    <w:name w:val="본문글 Char"/>
    <w:basedOn w:val="a3"/>
    <w:link w:val="affffd"/>
    <w:rsid w:val="00E65343"/>
    <w:rPr>
      <w:rFonts w:ascii="나눔고딕" w:eastAsia="나눔고딕" w:hAnsi="나눔고딕"/>
      <w:color w:val="0F0D29" w:themeColor="text1"/>
      <w:spacing w:val="-6"/>
      <w:kern w:val="2"/>
      <w:sz w:val="17"/>
      <w:szCs w:val="17"/>
    </w:rPr>
  </w:style>
  <w:style w:type="paragraph" w:customStyle="1" w:styleId="0">
    <w:name w:val="0"/>
    <w:basedOn w:val="a2"/>
    <w:rsid w:val="00DB2C7E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5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randomnerdtutorials.com/esp8266-dht11dht22-temperature-and-humidity-web-server-with-arduino-ide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141318\AppData\Roaming\Microsoft\Templates\&#48372;&#44256;&#49436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C5488DEACA549259FA94FF71AC77CE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94713AA-7604-454A-9176-3E039D5D4B73}"/>
      </w:docPartPr>
      <w:docPartBody>
        <w:p w:rsidR="00F550D7" w:rsidRDefault="00E76CF5">
          <w:pPr>
            <w:pStyle w:val="DC5488DEACA549259FA94FF71AC77CE6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3월 18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D65760E95C164A3ABC7EE199BD824DF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DB58513-0223-4C61-A6C6-CEC43D52BE4E}"/>
      </w:docPartPr>
      <w:docPartBody>
        <w:p w:rsidR="00F550D7" w:rsidRDefault="00E76CF5">
          <w:pPr>
            <w:pStyle w:val="D65760E95C164A3ABC7EE199BD824DFF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BA492711756B466481C25EC3293AE9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9C83403-8955-42C6-8419-AF2DF96E904A}"/>
      </w:docPartPr>
      <w:docPartBody>
        <w:p w:rsidR="00F550D7" w:rsidRDefault="00E76CF5">
          <w:pPr>
            <w:pStyle w:val="BA492711756B466481C25EC3293AE9FC"/>
          </w:pPr>
          <w:r w:rsidRPr="00240586">
            <w:rPr>
              <w:rFonts w:hint="eastAsia"/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036"/>
    <w:rsid w:val="001C67DC"/>
    <w:rsid w:val="001F2544"/>
    <w:rsid w:val="004501BD"/>
    <w:rsid w:val="00500998"/>
    <w:rsid w:val="0063638E"/>
    <w:rsid w:val="006A6974"/>
    <w:rsid w:val="0084339A"/>
    <w:rsid w:val="009A7CB4"/>
    <w:rsid w:val="00AB14D5"/>
    <w:rsid w:val="00AD1D63"/>
    <w:rsid w:val="00AD6036"/>
    <w:rsid w:val="00BB60B9"/>
    <w:rsid w:val="00E76CF5"/>
    <w:rsid w:val="00F26B1D"/>
    <w:rsid w:val="00F5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1F497D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1F497D" w:themeColor="text2"/>
      <w:spacing w:val="20"/>
      <w:kern w:val="0"/>
      <w:sz w:val="32"/>
    </w:rPr>
  </w:style>
  <w:style w:type="paragraph" w:customStyle="1" w:styleId="DC5488DEACA549259FA94FF71AC77CE6">
    <w:name w:val="DC5488DEACA549259FA94FF71AC77CE6"/>
    <w:pPr>
      <w:widowControl w:val="0"/>
      <w:wordWrap w:val="0"/>
      <w:autoSpaceDE w:val="0"/>
      <w:autoSpaceDN w:val="0"/>
    </w:pPr>
  </w:style>
  <w:style w:type="paragraph" w:customStyle="1" w:styleId="D65760E95C164A3ABC7EE199BD824DFF">
    <w:name w:val="D65760E95C164A3ABC7EE199BD824DFF"/>
    <w:pPr>
      <w:widowControl w:val="0"/>
      <w:wordWrap w:val="0"/>
      <w:autoSpaceDE w:val="0"/>
      <w:autoSpaceDN w:val="0"/>
    </w:pPr>
  </w:style>
  <w:style w:type="paragraph" w:customStyle="1" w:styleId="BA492711756B466481C25EC3293AE9FC">
    <w:name w:val="BA492711756B466481C25EC3293AE9FC"/>
    <w:pPr>
      <w:widowControl w:val="0"/>
      <w:wordWrap w:val="0"/>
      <w:autoSpaceDE w:val="0"/>
      <w:autoSpaceDN w:val="0"/>
    </w:pPr>
  </w:style>
  <w:style w:type="paragraph" w:customStyle="1" w:styleId="2B0F734B6D4A4AC59D2DEB32645A4668">
    <w:name w:val="2B0F734B6D4A4AC59D2DEB32645A4668"/>
    <w:pPr>
      <w:widowControl w:val="0"/>
      <w:wordWrap w:val="0"/>
      <w:autoSpaceDE w:val="0"/>
      <w:autoSpaceDN w:val="0"/>
    </w:pPr>
  </w:style>
  <w:style w:type="paragraph" w:customStyle="1" w:styleId="CFCEB648DD4644F3B86C5FEF58CBEC74">
    <w:name w:val="CFCEB648DD4644F3B86C5FEF58CBEC74"/>
    <w:pPr>
      <w:widowControl w:val="0"/>
      <w:wordWrap w:val="0"/>
      <w:autoSpaceDE w:val="0"/>
      <w:autoSpaceDN w:val="0"/>
    </w:pPr>
  </w:style>
  <w:style w:type="paragraph" w:customStyle="1" w:styleId="82254EA1640F42399906414411735BFA">
    <w:name w:val="82254EA1640F42399906414411735BFA"/>
    <w:pPr>
      <w:widowControl w:val="0"/>
      <w:wordWrap w:val="0"/>
      <w:autoSpaceDE w:val="0"/>
      <w:autoSpaceDN w:val="0"/>
    </w:pPr>
  </w:style>
  <w:style w:type="paragraph" w:customStyle="1" w:styleId="3DE3B2E8E4664D0E9CD73E1E8E078EDC">
    <w:name w:val="3DE3B2E8E4664D0E9CD73E1E8E078EDC"/>
    <w:pPr>
      <w:widowControl w:val="0"/>
      <w:wordWrap w:val="0"/>
      <w:autoSpaceDE w:val="0"/>
      <w:autoSpaceDN w:val="0"/>
    </w:pPr>
  </w:style>
  <w:style w:type="paragraph" w:customStyle="1" w:styleId="BF794248BFE7476083F589F763D6A27D">
    <w:name w:val="BF794248BFE7476083F589F763D6A27D"/>
    <w:pPr>
      <w:widowControl w:val="0"/>
      <w:wordWrap w:val="0"/>
      <w:autoSpaceDE w:val="0"/>
      <w:autoSpaceDN w:val="0"/>
    </w:pPr>
  </w:style>
  <w:style w:type="paragraph" w:customStyle="1" w:styleId="591AD864246945529D8943096BEC6E35">
    <w:name w:val="591AD864246945529D8943096BEC6E35"/>
    <w:rsid w:val="00AD6036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1F497D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1F497D" w:themeColor="text2"/>
      <w:spacing w:val="20"/>
      <w:kern w:val="0"/>
      <w:sz w:val="32"/>
    </w:rPr>
  </w:style>
  <w:style w:type="paragraph" w:customStyle="1" w:styleId="DC5488DEACA549259FA94FF71AC77CE6">
    <w:name w:val="DC5488DEACA549259FA94FF71AC77CE6"/>
    <w:pPr>
      <w:widowControl w:val="0"/>
      <w:wordWrap w:val="0"/>
      <w:autoSpaceDE w:val="0"/>
      <w:autoSpaceDN w:val="0"/>
    </w:pPr>
  </w:style>
  <w:style w:type="paragraph" w:customStyle="1" w:styleId="D65760E95C164A3ABC7EE199BD824DFF">
    <w:name w:val="D65760E95C164A3ABC7EE199BD824DFF"/>
    <w:pPr>
      <w:widowControl w:val="0"/>
      <w:wordWrap w:val="0"/>
      <w:autoSpaceDE w:val="0"/>
      <w:autoSpaceDN w:val="0"/>
    </w:pPr>
  </w:style>
  <w:style w:type="paragraph" w:customStyle="1" w:styleId="BA492711756B466481C25EC3293AE9FC">
    <w:name w:val="BA492711756B466481C25EC3293AE9FC"/>
    <w:pPr>
      <w:widowControl w:val="0"/>
      <w:wordWrap w:val="0"/>
      <w:autoSpaceDE w:val="0"/>
      <w:autoSpaceDN w:val="0"/>
    </w:pPr>
  </w:style>
  <w:style w:type="paragraph" w:customStyle="1" w:styleId="2B0F734B6D4A4AC59D2DEB32645A4668">
    <w:name w:val="2B0F734B6D4A4AC59D2DEB32645A4668"/>
    <w:pPr>
      <w:widowControl w:val="0"/>
      <w:wordWrap w:val="0"/>
      <w:autoSpaceDE w:val="0"/>
      <w:autoSpaceDN w:val="0"/>
    </w:pPr>
  </w:style>
  <w:style w:type="paragraph" w:customStyle="1" w:styleId="CFCEB648DD4644F3B86C5FEF58CBEC74">
    <w:name w:val="CFCEB648DD4644F3B86C5FEF58CBEC74"/>
    <w:pPr>
      <w:widowControl w:val="0"/>
      <w:wordWrap w:val="0"/>
      <w:autoSpaceDE w:val="0"/>
      <w:autoSpaceDN w:val="0"/>
    </w:pPr>
  </w:style>
  <w:style w:type="paragraph" w:customStyle="1" w:styleId="82254EA1640F42399906414411735BFA">
    <w:name w:val="82254EA1640F42399906414411735BFA"/>
    <w:pPr>
      <w:widowControl w:val="0"/>
      <w:wordWrap w:val="0"/>
      <w:autoSpaceDE w:val="0"/>
      <w:autoSpaceDN w:val="0"/>
    </w:pPr>
  </w:style>
  <w:style w:type="paragraph" w:customStyle="1" w:styleId="3DE3B2E8E4664D0E9CD73E1E8E078EDC">
    <w:name w:val="3DE3B2E8E4664D0E9CD73E1E8E078EDC"/>
    <w:pPr>
      <w:widowControl w:val="0"/>
      <w:wordWrap w:val="0"/>
      <w:autoSpaceDE w:val="0"/>
      <w:autoSpaceDN w:val="0"/>
    </w:pPr>
  </w:style>
  <w:style w:type="paragraph" w:customStyle="1" w:styleId="BF794248BFE7476083F589F763D6A27D">
    <w:name w:val="BF794248BFE7476083F589F763D6A27D"/>
    <w:pPr>
      <w:widowControl w:val="0"/>
      <w:wordWrap w:val="0"/>
      <w:autoSpaceDE w:val="0"/>
      <w:autoSpaceDN w:val="0"/>
    </w:pPr>
  </w:style>
  <w:style w:type="paragraph" w:customStyle="1" w:styleId="591AD864246945529D8943096BEC6E35">
    <w:name w:val="591AD864246945529D8943096BEC6E35"/>
    <w:rsid w:val="00AD603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32141318 김한주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 </Template>
  <TotalTime>0</TotalTime>
  <Pages>6</Pages>
  <Words>208</Words>
  <Characters>1187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김한주</dc:creator>
  <cp:lastModifiedBy>821089903940</cp:lastModifiedBy>
  <cp:revision>2</cp:revision>
  <cp:lastPrinted>2006-08-01T17:47:00Z</cp:lastPrinted>
  <dcterms:created xsi:type="dcterms:W3CDTF">2020-05-18T06:29:00Z</dcterms:created>
  <dcterms:modified xsi:type="dcterms:W3CDTF">2020-05-18T06:29:00Z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